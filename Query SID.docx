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91E" w:rsidRDefault="00A42B89" w:rsidP="00A42B89">
      <w:pPr>
        <w:spacing w:after="0" w:line="240" w:lineRule="auto"/>
      </w:pPr>
      <w:r>
        <w:rPr>
          <w:noProof/>
          <w:lang w:eastAsia="en-CA"/>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-914400</wp:posOffset>
                </wp:positionV>
                <wp:extent cx="0" cy="0"/>
                <wp:effectExtent l="0" t="0" r="0" b="0"/>
                <wp:wrapNone/>
                <wp:docPr id="1" name="TitusLabsSignature" hidden="1"/>
                <wp:cNvGraphicFramePr/>
                <a:graphic xmlns:a="http://schemas.openxmlformats.org/drawingml/2006/main">
                  <a:graphicData uri="http://schemas.microsoft.com/office/word/2010/wordprocessingShape">
                    <wps:wsp>
                      <wps:cNvSpPr txBox="1"/>
                      <wps:spPr>
                        <a:xfrm>
                          <a:off x="0" y="0"/>
                          <a:ext cx="0" cy="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2B89" w:rsidRDefault="003E3740">
                            <w:pPr>
                              <w:rPr>
                                <w:noProof/>
                              </w:rPr>
                            </w:pPr>
                            <w:r>
                              <w:rPr>
                                <w:noProof/>
                              </w:rPr>
                              <w:t>9h/E9EYtG9lCpOdOvemK/vsX+BFHCgx03ClPBMxDn8eaCbAqDMU5EGMgAUM6Hq1aX4bcAJEJ51CN2ppTjd1lvX022ho8SQRq3HIuPBOikYSN8CGWLzuHGB3WM49+SC59CFcHMV71mmb61lalnQW+Xe+sqXwd6MObU1CKSh0f5uceMjgivYfiyaZnE0ESXdzV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LabsSignature" o:spid="_x0000_s1026" type="#_x0000_t202" style="position:absolute;margin-left:-1in;margin-top:-1in;width:0;height:0;z-index:25165926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" filled="f" strokeweight=".5pt">
                <v:textbox>
                  <w:txbxContent>
                    <w:p w:rsidR="00A42B89" w:rsidRDefault="003E3740">
                      <w:pPr>
                        <w:rPr>
                          <w:noProof/>
                        </w:rPr>
                      </w:pPr>
                      <w:r>
                        <w:rPr>
                          <w:noProof/>
                        </w:rPr>
                        <w:t>9h/E9EYtG9lCpOdOvemK/vsX+BFHCgx03ClPBMxDn8eaCbAqDMU5EGMgAUM6Hq1aX4bcAJEJ51CN2ppTjd1lvX022ho8SQRq3HIuPBOikYSN8CGWLzuHGB3WM49+SC59CFcHMV71mmb61lalnQW+Xe+sqXwd6MObU1CKSh0f5uceMjgivYfiyaZnE0ESXdzV</w:t>
                      </w:r>
                    </w:p>
                  </w:txbxContent>
                </v:textbox>
              </v:shape>
            </w:pict>
          </mc:Fallback>
        </mc:AlternateContent>
      </w:r>
      <w:r>
        <w:t>Wmic useraccount –name=’wtang’ get name,sid</w:t>
      </w:r>
    </w:p>
    <w:p w:rsidR="00A42B89" w:rsidRDefault="00A42B89" w:rsidP="00A42B89">
      <w:pPr>
        <w:spacing w:after="0" w:line="240" w:lineRule="auto"/>
      </w:pPr>
      <w:r>
        <w:t>Name       SID</w:t>
      </w:r>
    </w:p>
    <w:p w:rsidR="00A42B89" w:rsidRDefault="00A42B89" w:rsidP="00A42B89">
      <w:pPr>
        <w:autoSpaceDE w:val="0"/>
        <w:autoSpaceDN w:val="0"/>
        <w:adjustRightInd w:val="0"/>
        <w:spacing w:after="0" w:line="240" w:lineRule="auto"/>
      </w:pPr>
      <w:r w:rsidRPr="00A42B89">
        <w:t>wtang  S-1-5-21-2052111302-1592454029-839522115-24986</w:t>
      </w:r>
    </w:p>
    <w:p w:rsidR="00A42B89" w:rsidRDefault="00A42B89" w:rsidP="00A42B89">
      <w:pPr>
        <w:autoSpaceDE w:val="0"/>
        <w:autoSpaceDN w:val="0"/>
        <w:adjustRightInd w:val="0"/>
        <w:spacing w:after="0" w:line="240" w:lineRule="auto"/>
      </w:pPr>
    </w:p>
    <w:p w:rsidR="00A42B89" w:rsidRDefault="00A42B89" w:rsidP="00A42B89">
      <w:pPr>
        <w:autoSpaceDE w:val="0"/>
        <w:autoSpaceDN w:val="0"/>
        <w:adjustRightInd w:val="0"/>
        <w:spacing w:after="0" w:line="240" w:lineRule="auto"/>
      </w:pPr>
      <w:r w:rsidRPr="00A42B89">
        <w:t>The first field is always "S", which is just a notational convention to show that this is a SID. The second field is the version number of the SID structure, So far there exists only one version of SIDs, so this field is always 1. The third and fourth fields represent the "authority" which can be thought of as a type or category of SIDs. There are a couple of builtin accounts and accounts with very special meaning which have certain well known values in these third and fourth fields. However, computer and domain SIDs always start with "S-1-5-21". The next three fields, all 32 bit values, represent the unique 96 bit identifier of the computer system. This is a hopefully unique value all over the world, but in practice it's sufficient if the computer SIDs are unique within a single Windows network.</w:t>
      </w:r>
    </w:p>
    <w:p w:rsidR="00A42B89" w:rsidRDefault="00A42B89" w:rsidP="00A42B89">
      <w:pPr>
        <w:autoSpaceDE w:val="0"/>
        <w:autoSpaceDN w:val="0"/>
        <w:adjustRightInd w:val="0"/>
        <w:spacing w:after="0" w:line="240" w:lineRule="auto"/>
      </w:pPr>
    </w:p>
    <w:p w:rsidR="00A42B89" w:rsidRDefault="00A42B89" w:rsidP="00A42B89">
      <w:pPr>
        <w:autoSpaceDE w:val="0"/>
        <w:autoSpaceDN w:val="0"/>
        <w:adjustRightInd w:val="0"/>
        <w:spacing w:after="0" w:line="240" w:lineRule="auto"/>
      </w:pPr>
      <w:r>
        <w:t>Query all domain users</w:t>
      </w:r>
    </w:p>
    <w:p w:rsidR="00A42B89" w:rsidRPr="00B46450" w:rsidRDefault="00A42B89" w:rsidP="00A42B89">
      <w:pPr>
        <w:autoSpaceDE w:val="0"/>
        <w:autoSpaceDN w:val="0"/>
        <w:adjustRightInd w:val="0"/>
        <w:spacing w:after="0" w:line="240" w:lineRule="auto"/>
        <w:rPr>
          <w:i/>
          <w:sz w:val="18"/>
          <w:szCs w:val="18"/>
        </w:rPr>
      </w:pPr>
      <w:r w:rsidRPr="00B46450">
        <w:rPr>
          <w:i/>
          <w:sz w:val="18"/>
          <w:szCs w:val="18"/>
        </w:rPr>
        <w:t>Gwmi win32_useraccount | select name,sid</w:t>
      </w:r>
    </w:p>
    <w:p w:rsidR="00A42B89" w:rsidRDefault="00A42B89" w:rsidP="00A42B89">
      <w:pPr>
        <w:autoSpaceDE w:val="0"/>
        <w:autoSpaceDN w:val="0"/>
        <w:adjustRightInd w:val="0"/>
        <w:spacing w:after="0" w:line="240" w:lineRule="auto"/>
      </w:pPr>
    </w:p>
    <w:p w:rsidR="00A42B89" w:rsidRDefault="00A42B89" w:rsidP="00A42B89">
      <w:pPr>
        <w:autoSpaceDE w:val="0"/>
        <w:autoSpaceDN w:val="0"/>
        <w:adjustRightInd w:val="0"/>
        <w:spacing w:after="0" w:line="240" w:lineRule="auto"/>
      </w:pPr>
      <w:r>
        <w:t>Query an user</w:t>
      </w:r>
    </w:p>
    <w:p w:rsidR="00A42B89" w:rsidRPr="00B46450" w:rsidRDefault="00A42B89" w:rsidP="00A42B89">
      <w:pPr>
        <w:autoSpaceDE w:val="0"/>
        <w:autoSpaceDN w:val="0"/>
        <w:adjustRightInd w:val="0"/>
        <w:spacing w:after="0" w:line="240" w:lineRule="auto"/>
        <w:rPr>
          <w:i/>
          <w:sz w:val="18"/>
          <w:szCs w:val="18"/>
        </w:rPr>
      </w:pPr>
      <w:r w:rsidRPr="00B46450">
        <w:rPr>
          <w:i/>
          <w:sz w:val="18"/>
          <w:szCs w:val="18"/>
        </w:rPr>
        <w:t>Gwmi win32_useraccount | where name –like ‘wtang’ | select name,sid</w:t>
      </w:r>
    </w:p>
    <w:p w:rsidR="00DA7390" w:rsidRDefault="00DA7390" w:rsidP="00A42B89">
      <w:pPr>
        <w:autoSpaceDE w:val="0"/>
        <w:autoSpaceDN w:val="0"/>
        <w:adjustRightInd w:val="0"/>
        <w:spacing w:after="0" w:line="240" w:lineRule="auto"/>
      </w:pPr>
    </w:p>
    <w:p w:rsidR="00DA7390" w:rsidRDefault="003E3740" w:rsidP="00A42B89">
      <w:pPr>
        <w:autoSpaceDE w:val="0"/>
        <w:autoSpaceDN w:val="0"/>
        <w:adjustRightInd w:val="0"/>
        <w:spacing w:after="0" w:line="240" w:lineRule="auto"/>
      </w:pPr>
      <w:hyperlink r:id="rId4" w:history="1">
        <w:r w:rsidR="00DA7390">
          <w:rPr>
            <w:rStyle w:val="Hyperlink"/>
          </w:rPr>
          <w:t>https://www.cygwin.com/cygwin-ug-net/ntsec.html</w:t>
        </w:r>
      </w:hyperlink>
    </w:p>
    <w:p w:rsidR="00A42B89" w:rsidRDefault="00A42B89" w:rsidP="00A42B89">
      <w:pPr>
        <w:autoSpaceDE w:val="0"/>
        <w:autoSpaceDN w:val="0"/>
        <w:adjustRightInd w:val="0"/>
        <w:spacing w:after="0" w:line="240" w:lineRule="auto"/>
      </w:pPr>
    </w:p>
    <w:p w:rsidR="008C3204" w:rsidRDefault="008C3204" w:rsidP="00A42B89">
      <w:pPr>
        <w:autoSpaceDE w:val="0"/>
        <w:autoSpaceDN w:val="0"/>
        <w:adjustRightInd w:val="0"/>
        <w:spacing w:after="0" w:line="240" w:lineRule="auto"/>
      </w:pPr>
      <w:r>
        <w:t>Query terminal service cert</w:t>
      </w:r>
    </w:p>
    <w:p w:rsidR="008C3204" w:rsidRDefault="008C3204" w:rsidP="008C3204">
      <w:pPr>
        <w:autoSpaceDE w:val="0"/>
        <w:autoSpaceDN w:val="0"/>
        <w:adjustRightInd w:val="0"/>
        <w:spacing w:after="0" w:line="240" w:lineRule="auto"/>
      </w:pP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C:\Windows\system32&gt;wmic /node:kfp2 /namespace:\\root\CIMV2\TerminalServices PATH Win32_TSGeneralSetting get sslcertificatesha1hash</w:t>
      </w: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SSLCertificateSHA1Hash</w:t>
      </w:r>
    </w:p>
    <w:p w:rsidR="00A42B89" w:rsidRPr="00B46450" w:rsidRDefault="008C3204" w:rsidP="008C3204">
      <w:pPr>
        <w:autoSpaceDE w:val="0"/>
        <w:autoSpaceDN w:val="0"/>
        <w:adjustRightInd w:val="0"/>
        <w:spacing w:after="0" w:line="240" w:lineRule="auto"/>
        <w:rPr>
          <w:i/>
          <w:sz w:val="18"/>
          <w:szCs w:val="18"/>
        </w:rPr>
      </w:pPr>
      <w:r w:rsidRPr="00B46450">
        <w:rPr>
          <w:i/>
          <w:sz w:val="18"/>
          <w:szCs w:val="18"/>
        </w:rPr>
        <w:t>8F288C03DBDC5B4BAF7FD650548D778CA950C3CE</w:t>
      </w:r>
    </w:p>
    <w:p w:rsidR="008C3204" w:rsidRPr="00B46450" w:rsidRDefault="008C3204" w:rsidP="008C3204">
      <w:pPr>
        <w:autoSpaceDE w:val="0"/>
        <w:autoSpaceDN w:val="0"/>
        <w:adjustRightInd w:val="0"/>
        <w:spacing w:after="0" w:line="240" w:lineRule="auto"/>
        <w:rPr>
          <w:i/>
          <w:sz w:val="18"/>
          <w:szCs w:val="18"/>
        </w:rPr>
      </w:pP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PS C:\Windows\system32&gt; gwmi -Namespace root\cimv2\TerminalServices -Class Win32_TSgeneralSetting -ComputerName kfp2 | select pscomputername,termnialname,SSLCertificateSHA1Hash</w:t>
      </w:r>
    </w:p>
    <w:p w:rsidR="008C3204" w:rsidRPr="00B46450" w:rsidRDefault="008C3204" w:rsidP="008C3204">
      <w:pPr>
        <w:autoSpaceDE w:val="0"/>
        <w:autoSpaceDN w:val="0"/>
        <w:adjustRightInd w:val="0"/>
        <w:spacing w:after="0" w:line="240" w:lineRule="auto"/>
        <w:rPr>
          <w:i/>
          <w:sz w:val="18"/>
          <w:szCs w:val="18"/>
        </w:rPr>
      </w:pP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PSComputerName termnialname SSLCertificateSHA1Hash</w:t>
      </w: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 ------------ ----------------------</w:t>
      </w:r>
    </w:p>
    <w:p w:rsidR="008C3204" w:rsidRPr="00B46450" w:rsidRDefault="008C3204" w:rsidP="008C3204">
      <w:pPr>
        <w:autoSpaceDE w:val="0"/>
        <w:autoSpaceDN w:val="0"/>
        <w:adjustRightInd w:val="0"/>
        <w:spacing w:after="0" w:line="240" w:lineRule="auto"/>
        <w:rPr>
          <w:i/>
          <w:sz w:val="18"/>
          <w:szCs w:val="18"/>
        </w:rPr>
      </w:pPr>
      <w:r w:rsidRPr="00B46450">
        <w:rPr>
          <w:i/>
          <w:sz w:val="18"/>
          <w:szCs w:val="18"/>
        </w:rPr>
        <w:t>KFP2                        8F288C03DBDC5B4BAF7FD650548D778CA950C3CE</w:t>
      </w:r>
    </w:p>
    <w:p w:rsidR="00B46450" w:rsidRDefault="00B46450" w:rsidP="008C3204">
      <w:pPr>
        <w:autoSpaceDE w:val="0"/>
        <w:autoSpaceDN w:val="0"/>
        <w:adjustRightInd w:val="0"/>
        <w:spacing w:after="0" w:line="240" w:lineRule="auto"/>
      </w:pPr>
    </w:p>
    <w:p w:rsidR="00B46450" w:rsidRDefault="00B46450" w:rsidP="008C3204">
      <w:pPr>
        <w:autoSpaceDE w:val="0"/>
        <w:autoSpaceDN w:val="0"/>
        <w:adjustRightInd w:val="0"/>
        <w:spacing w:after="0" w:line="240" w:lineRule="auto"/>
      </w:pPr>
      <w:r>
        <w:t>Query BIOS</w:t>
      </w:r>
    </w:p>
    <w:p w:rsidR="00B46450" w:rsidRDefault="00B46450" w:rsidP="008C3204">
      <w:pPr>
        <w:autoSpaceDE w:val="0"/>
        <w:autoSpaceDN w:val="0"/>
        <w:adjustRightInd w:val="0"/>
        <w:spacing w:after="0" w:line="240" w:lineRule="auto"/>
      </w:pP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PS C:\Windows\system32&gt; gwmi -namespace root\cimv2 -computername nm110358 -class win32_bios | select __SERVER</w:t>
      </w:r>
    </w:p>
    <w:p w:rsidR="00B46450" w:rsidRPr="00B46450" w:rsidRDefault="00B46450" w:rsidP="00B46450">
      <w:pPr>
        <w:autoSpaceDE w:val="0"/>
        <w:autoSpaceDN w:val="0"/>
        <w:adjustRightInd w:val="0"/>
        <w:spacing w:after="0" w:line="240" w:lineRule="auto"/>
        <w:rPr>
          <w:i/>
          <w:sz w:val="18"/>
          <w:szCs w:val="18"/>
        </w:rPr>
      </w:pP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__SERVER</w:t>
      </w: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w:t>
      </w: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NM110358</w:t>
      </w:r>
    </w:p>
    <w:p w:rsidR="00B46450" w:rsidRPr="00B46450" w:rsidRDefault="00B46450" w:rsidP="00B46450">
      <w:pPr>
        <w:autoSpaceDE w:val="0"/>
        <w:autoSpaceDN w:val="0"/>
        <w:adjustRightInd w:val="0"/>
        <w:spacing w:after="0" w:line="240" w:lineRule="auto"/>
        <w:rPr>
          <w:i/>
          <w:sz w:val="18"/>
          <w:szCs w:val="18"/>
        </w:rPr>
      </w:pPr>
    </w:p>
    <w:p w:rsidR="00B46450" w:rsidRPr="00B46450" w:rsidRDefault="00B46450" w:rsidP="00B46450">
      <w:pPr>
        <w:autoSpaceDE w:val="0"/>
        <w:autoSpaceDN w:val="0"/>
        <w:adjustRightInd w:val="0"/>
        <w:spacing w:after="0" w:line="240" w:lineRule="auto"/>
        <w:rPr>
          <w:i/>
          <w:sz w:val="18"/>
          <w:szCs w:val="18"/>
        </w:rPr>
      </w:pP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PS C:\Windows\system32&gt; gwmi win32_bios | select __SERVER</w:t>
      </w:r>
    </w:p>
    <w:p w:rsidR="00B46450" w:rsidRPr="00B46450" w:rsidRDefault="00B46450" w:rsidP="00B46450">
      <w:pPr>
        <w:autoSpaceDE w:val="0"/>
        <w:autoSpaceDN w:val="0"/>
        <w:adjustRightInd w:val="0"/>
        <w:spacing w:after="0" w:line="240" w:lineRule="auto"/>
        <w:rPr>
          <w:i/>
          <w:sz w:val="18"/>
          <w:szCs w:val="18"/>
        </w:rPr>
      </w:pP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__SERVER</w:t>
      </w:r>
    </w:p>
    <w:p w:rsidR="00B46450" w:rsidRPr="00B46450" w:rsidRDefault="00B46450" w:rsidP="00B46450">
      <w:pPr>
        <w:autoSpaceDE w:val="0"/>
        <w:autoSpaceDN w:val="0"/>
        <w:adjustRightInd w:val="0"/>
        <w:spacing w:after="0" w:line="240" w:lineRule="auto"/>
        <w:rPr>
          <w:i/>
          <w:sz w:val="18"/>
          <w:szCs w:val="18"/>
        </w:rPr>
      </w:pPr>
      <w:r w:rsidRPr="00B46450">
        <w:rPr>
          <w:i/>
          <w:sz w:val="18"/>
          <w:szCs w:val="18"/>
        </w:rPr>
        <w:t>--------</w:t>
      </w:r>
      <w:bookmarkStart w:id="0" w:name="_GoBack"/>
      <w:bookmarkEnd w:id="0"/>
    </w:p>
    <w:p w:rsidR="00B46450" w:rsidRDefault="00B46450" w:rsidP="00B46450">
      <w:pPr>
        <w:autoSpaceDE w:val="0"/>
        <w:autoSpaceDN w:val="0"/>
        <w:adjustRightInd w:val="0"/>
        <w:spacing w:after="0" w:line="240" w:lineRule="auto"/>
        <w:rPr>
          <w:i/>
          <w:sz w:val="18"/>
          <w:szCs w:val="18"/>
        </w:rPr>
      </w:pPr>
      <w:r w:rsidRPr="00B46450">
        <w:rPr>
          <w:i/>
          <w:sz w:val="18"/>
          <w:szCs w:val="18"/>
        </w:rPr>
        <w:t>NM110358</w:t>
      </w:r>
    </w:p>
    <w:p w:rsidR="003E3740" w:rsidRDefault="003E3740" w:rsidP="00B46450">
      <w:pPr>
        <w:autoSpaceDE w:val="0"/>
        <w:autoSpaceDN w:val="0"/>
        <w:adjustRightInd w:val="0"/>
        <w:spacing w:after="0" w:line="240" w:lineRule="auto"/>
        <w:rPr>
          <w:i/>
          <w:sz w:val="18"/>
          <w:szCs w:val="18"/>
        </w:rPr>
      </w:pPr>
    </w:p>
    <w:p w:rsidR="003E3740" w:rsidRDefault="003E3740" w:rsidP="00B46450">
      <w:pPr>
        <w:autoSpaceDE w:val="0"/>
        <w:autoSpaceDN w:val="0"/>
        <w:adjustRightInd w:val="0"/>
        <w:spacing w:after="0" w:line="240" w:lineRule="auto"/>
        <w:rPr>
          <w:sz w:val="18"/>
          <w:szCs w:val="18"/>
        </w:rPr>
      </w:pPr>
      <w:r>
        <w:rPr>
          <w:sz w:val="18"/>
          <w:szCs w:val="18"/>
        </w:rPr>
        <w:t>Get windows update status</w:t>
      </w:r>
    </w:p>
    <w:p w:rsidR="003E3740" w:rsidRPr="003E3740" w:rsidRDefault="003E3740" w:rsidP="00B46450">
      <w:pPr>
        <w:autoSpaceDE w:val="0"/>
        <w:autoSpaceDN w:val="0"/>
        <w:adjustRightInd w:val="0"/>
        <w:spacing w:after="0" w:line="240" w:lineRule="auto"/>
        <w:rPr>
          <w:i/>
          <w:sz w:val="18"/>
          <w:szCs w:val="18"/>
        </w:rPr>
      </w:pPr>
      <w:r w:rsidRPr="003E3740">
        <w:rPr>
          <w:i/>
          <w:sz w:val="18"/>
          <w:szCs w:val="18"/>
        </w:rPr>
        <w:t>Get-wmiobject –class win32_quickfixengineering –computer node1,node2</w:t>
      </w:r>
    </w:p>
    <w:p w:rsidR="003E3740" w:rsidRDefault="003E3740" w:rsidP="00B46450">
      <w:pPr>
        <w:autoSpaceDE w:val="0"/>
        <w:autoSpaceDN w:val="0"/>
        <w:adjustRightInd w:val="0"/>
        <w:spacing w:after="0" w:line="240" w:lineRule="auto"/>
        <w:rPr>
          <w:sz w:val="18"/>
          <w:szCs w:val="18"/>
        </w:rPr>
      </w:pPr>
    </w:p>
    <w:p w:rsidR="003E3740" w:rsidRPr="003E3740" w:rsidRDefault="003E3740" w:rsidP="00B46450">
      <w:pPr>
        <w:autoSpaceDE w:val="0"/>
        <w:autoSpaceDN w:val="0"/>
        <w:adjustRightInd w:val="0"/>
        <w:spacing w:after="0" w:line="240" w:lineRule="auto"/>
        <w:rPr>
          <w:sz w:val="18"/>
          <w:szCs w:val="18"/>
        </w:rPr>
      </w:pPr>
    </w:p>
    <w:sectPr w:rsidR="003E3740" w:rsidRPr="003E37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B89"/>
    <w:rsid w:val="00203AA0"/>
    <w:rsid w:val="003044AB"/>
    <w:rsid w:val="003E3740"/>
    <w:rsid w:val="005749BD"/>
    <w:rsid w:val="006B091E"/>
    <w:rsid w:val="006F0C44"/>
    <w:rsid w:val="008C3204"/>
    <w:rsid w:val="00A12ECC"/>
    <w:rsid w:val="00A42B89"/>
    <w:rsid w:val="00B402BE"/>
    <w:rsid w:val="00B46450"/>
    <w:rsid w:val="00B630E3"/>
    <w:rsid w:val="00D337B2"/>
    <w:rsid w:val="00DA739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888DBB-08F6-4E02-BC6F-EDF5F8D1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A73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ygwin.com/cygwin-ug-net/ntse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19B9676B</Template>
  <TotalTime>7367</TotalTime>
  <Pages>2</Pages>
  <Words>257</Words>
  <Characters>1840</Characters>
  <Application>Microsoft Office Word</Application>
  <DocSecurity>0</DocSecurity>
  <Lines>57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Tang</dc:creator>
  <cp:keywords/>
  <dc:description/>
  <cp:lastModifiedBy>Wen Tang</cp:lastModifiedBy>
  <cp:revision>12</cp:revision>
  <dcterms:created xsi:type="dcterms:W3CDTF">2020-02-21T18:30:00Z</dcterms:created>
  <dcterms:modified xsi:type="dcterms:W3CDTF">2020-03-18T13:45:00Z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fb0c4b89-dded-4b8a-9c77-50a54553c90f</vt:lpwstr>
  </property>
  <property fmtid="{D5CDD505-2E9C-101B-9397-08002B2CF9AE}" pid="3" name="TitusClassification">
    <vt:lpwstr>UNCLASSIFIED </vt:lpwstr>
  </property>
</Properties>
</file>